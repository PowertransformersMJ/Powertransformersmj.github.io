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5B38F6" w14:textId="77777777" w:rsidR="00E24B3C" w:rsidRDefault="00E24B3C" w:rsidP="00B33487"/>
    <w:p w14:paraId="0BADAC30" w14:textId="77777777" w:rsidR="005D0777" w:rsidRPr="00A61855" w:rsidRDefault="005D0777" w:rsidP="005D0777">
      <w:pPr>
        <w:jc w:val="both"/>
        <w:rPr>
          <w:rFonts w:ascii="Tahoma" w:hAnsi="Tahoma" w:cs="Tahoma"/>
        </w:rPr>
      </w:pPr>
    </w:p>
    <w:p w14:paraId="20B35AB2" w14:textId="77777777" w:rsidR="00BF72FC" w:rsidRPr="00A61855" w:rsidRDefault="00BF72FC" w:rsidP="005D0777">
      <w:pPr>
        <w:jc w:val="both"/>
        <w:rPr>
          <w:rFonts w:ascii="Tahoma" w:hAnsi="Tahoma" w:cs="Tahoma"/>
        </w:rPr>
      </w:pPr>
    </w:p>
    <w:p w14:paraId="1BAB2D6B" w14:textId="77777777" w:rsidR="00BF72FC" w:rsidRPr="00A61855" w:rsidRDefault="00BF72FC" w:rsidP="005D0777">
      <w:pPr>
        <w:jc w:val="both"/>
        <w:rPr>
          <w:rFonts w:ascii="Tahoma" w:hAnsi="Tahoma" w:cs="Tahoma"/>
        </w:rPr>
      </w:pPr>
    </w:p>
    <w:p w14:paraId="10FA11AE" w14:textId="77777777" w:rsidR="00BF72FC" w:rsidRPr="00A61855" w:rsidRDefault="00BF72FC" w:rsidP="005D0777">
      <w:pPr>
        <w:jc w:val="both"/>
        <w:rPr>
          <w:rFonts w:ascii="Tahoma" w:hAnsi="Tahoma" w:cs="Tahoma"/>
        </w:rPr>
      </w:pPr>
    </w:p>
    <w:p w14:paraId="6484EF57" w14:textId="77777777" w:rsidR="00BF72FC" w:rsidRPr="00A61855" w:rsidRDefault="00BF72FC" w:rsidP="005D0777">
      <w:pPr>
        <w:jc w:val="both"/>
        <w:rPr>
          <w:rFonts w:ascii="Tahoma" w:hAnsi="Tahoma" w:cs="Tahoma"/>
        </w:rPr>
      </w:pPr>
    </w:p>
    <w:p w14:paraId="5ADEC01C" w14:textId="77777777" w:rsidR="00BF72FC" w:rsidRPr="00A61855" w:rsidRDefault="00BF72FC" w:rsidP="005D0777">
      <w:pPr>
        <w:jc w:val="both"/>
        <w:rPr>
          <w:rFonts w:ascii="Tahoma" w:hAnsi="Tahoma" w:cs="Tahoma"/>
        </w:rPr>
      </w:pPr>
    </w:p>
    <w:p w14:paraId="2E7CD467" w14:textId="77777777" w:rsidR="00BF72FC" w:rsidRPr="00A61855" w:rsidRDefault="00BF72FC" w:rsidP="005D0777">
      <w:pPr>
        <w:jc w:val="both"/>
        <w:rPr>
          <w:rFonts w:ascii="Tahoma" w:hAnsi="Tahoma" w:cs="Tahoma"/>
        </w:rPr>
      </w:pPr>
    </w:p>
    <w:p w14:paraId="05ED5248" w14:textId="77777777" w:rsidR="00BF72FC" w:rsidRPr="00A61855" w:rsidRDefault="00BF72FC" w:rsidP="005D0777">
      <w:pPr>
        <w:rPr>
          <w:rFonts w:ascii="Tahoma" w:eastAsia="Times New Roman" w:hAnsi="Tahoma" w:cs="Tahoma"/>
          <w:b/>
          <w:color w:val="007A37"/>
          <w:lang w:eastAsia="es-ES"/>
        </w:rPr>
      </w:pPr>
    </w:p>
    <w:p w14:paraId="7C7A45FB" w14:textId="77777777" w:rsidR="00BF72FC" w:rsidRPr="00A61855" w:rsidRDefault="00BF72FC" w:rsidP="005D0777">
      <w:pPr>
        <w:rPr>
          <w:rFonts w:ascii="Tahoma" w:eastAsia="Times New Roman" w:hAnsi="Tahoma" w:cs="Tahoma"/>
          <w:b/>
          <w:color w:val="007A37"/>
          <w:lang w:eastAsia="es-ES"/>
        </w:rPr>
      </w:pPr>
    </w:p>
    <w:p w14:paraId="79DBA65E" w14:textId="77777777" w:rsidR="00BF72FC" w:rsidRPr="00A61855" w:rsidRDefault="00BF72FC" w:rsidP="005D0777">
      <w:pPr>
        <w:rPr>
          <w:rFonts w:ascii="Tahoma" w:eastAsia="Times New Roman" w:hAnsi="Tahoma" w:cs="Tahoma"/>
          <w:b/>
          <w:color w:val="007A37"/>
          <w:lang w:eastAsia="es-ES"/>
        </w:rPr>
      </w:pPr>
    </w:p>
    <w:p w14:paraId="7A8A4B79" w14:textId="77777777" w:rsidR="00D22011" w:rsidRPr="00A61855" w:rsidRDefault="00D22011" w:rsidP="00772DC1">
      <w:pPr>
        <w:jc w:val="both"/>
        <w:rPr>
          <w:rFonts w:ascii="Tahoma" w:hAnsi="Tahoma" w:cs="Tahoma"/>
        </w:rPr>
      </w:pPr>
    </w:p>
    <w:sectPr w:rsidR="00D22011" w:rsidRPr="00A61855" w:rsidSect="007158BF">
      <w:headerReference w:type="default" r:id="rId11"/>
      <w:footerReference w:type="default" r:id="rId12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76E746" w14:textId="77777777" w:rsidR="00777B84" w:rsidRDefault="00777B84" w:rsidP="00366529">
      <w:pPr>
        <w:spacing w:after="0" w:line="240" w:lineRule="auto"/>
      </w:pPr>
      <w:r>
        <w:separator/>
      </w:r>
    </w:p>
  </w:endnote>
  <w:endnote w:type="continuationSeparator" w:id="0">
    <w:p w14:paraId="041AC881" w14:textId="77777777" w:rsidR="00777B84" w:rsidRDefault="00777B84" w:rsidP="003665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ontserrat">
    <w:panose1 w:val="00000500000000000000"/>
    <w:charset w:val="4D"/>
    <w:family w:val="auto"/>
    <w:pitch w:val="variable"/>
    <w:sig w:usb0="2000020F" w:usb1="00000003" w:usb2="00000000" w:usb3="00000000" w:csb0="00000197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Yu Mincho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07D2A9" w14:textId="77777777" w:rsidR="000100E7" w:rsidRDefault="00107CFA" w:rsidP="00433FD1">
    <w:pPr>
      <w:pStyle w:val="Piedepgina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56288619" wp14:editId="4C307311">
              <wp:simplePos x="0" y="0"/>
              <wp:positionH relativeFrom="column">
                <wp:posOffset>-708660</wp:posOffset>
              </wp:positionH>
              <wp:positionV relativeFrom="paragraph">
                <wp:posOffset>328295</wp:posOffset>
              </wp:positionV>
              <wp:extent cx="6772275" cy="302840"/>
              <wp:effectExtent l="0" t="0" r="0" b="0"/>
              <wp:wrapNone/>
              <wp:docPr id="5" name="Cuadro de texto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772275" cy="30284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6B950F92" w14:textId="5514B2BF" w:rsidR="00107CFA" w:rsidRPr="00CD3DBE" w:rsidRDefault="00107CFA" w:rsidP="00107CFA">
                          <w:pPr>
                            <w:spacing w:after="0" w:line="240" w:lineRule="auto"/>
                            <w:jc w:val="center"/>
                            <w:rPr>
                              <w:rFonts w:ascii="Montserrat" w:eastAsia="Times New Roman" w:hAnsi="Montserrat" w:cs="Segoe UI"/>
                              <w:sz w:val="18"/>
                              <w:szCs w:val="18"/>
                              <w:lang w:val="es-CO" w:eastAsia="es-ES_tradnl"/>
                            </w:rPr>
                          </w:pPr>
                          <w:r w:rsidRPr="00CD3DBE">
                            <w:rPr>
                              <w:rFonts w:ascii="Montserrat" w:eastAsia="Times New Roman" w:hAnsi="Montserrat" w:cs="Segoe UI"/>
                              <w:color w:val="FFFFFF" w:themeColor="background1"/>
                              <w:sz w:val="18"/>
                              <w:szCs w:val="18"/>
                              <w:lang w:val="es-CO" w:eastAsia="es-ES_tradnl"/>
                            </w:rPr>
                            <w:t xml:space="preserve">CaribeMar de la Costa S.A.S </w:t>
                          </w:r>
                          <w:r w:rsidR="00580C7B" w:rsidRPr="00CD3DBE">
                            <w:rPr>
                              <w:rFonts w:ascii="Montserrat" w:eastAsia="Times New Roman" w:hAnsi="Montserrat" w:cs="Segoe UI"/>
                              <w:color w:val="FFFFFF" w:themeColor="background1"/>
                              <w:sz w:val="18"/>
                              <w:szCs w:val="18"/>
                              <w:lang w:val="es-CO" w:eastAsia="es-ES_tradnl"/>
                            </w:rPr>
                            <w:t xml:space="preserve"> </w:t>
                          </w:r>
                          <w:r w:rsidRPr="00CD3DBE">
                            <w:rPr>
                              <w:rFonts w:ascii="Montserrat" w:eastAsia="Times New Roman" w:hAnsi="Montserrat" w:cs="Segoe UI"/>
                              <w:color w:val="FFFFFF" w:themeColor="background1"/>
                              <w:sz w:val="18"/>
                              <w:szCs w:val="18"/>
                              <w:lang w:val="es-CO" w:eastAsia="es-ES_tradnl"/>
                            </w:rPr>
                            <w:t xml:space="preserve">E.S.P. / </w:t>
                          </w:r>
                          <w:r w:rsidR="00CD3DBE" w:rsidRPr="00CD3DBE">
                            <w:rPr>
                              <w:rFonts w:ascii="Montserrat" w:eastAsia="Times New Roman" w:hAnsi="Montserrat" w:cs="Segoe UI"/>
                              <w:color w:val="FFFFFF" w:themeColor="background1"/>
                              <w:sz w:val="18"/>
                              <w:szCs w:val="18"/>
                              <w:lang w:val="es-CO" w:eastAsia="es-ES_tradnl"/>
                            </w:rPr>
                            <w:t xml:space="preserve">Carrera 13B #26 – 78 </w:t>
                          </w:r>
                          <w:r w:rsidR="00A7628F" w:rsidRPr="00CD3DBE">
                            <w:rPr>
                              <w:rFonts w:ascii="Montserrat" w:eastAsia="Times New Roman" w:hAnsi="Montserrat" w:cs="Segoe UI"/>
                              <w:color w:val="FFFFFF" w:themeColor="background1"/>
                              <w:sz w:val="18"/>
                              <w:szCs w:val="18"/>
                              <w:lang w:val="es-CO" w:eastAsia="es-ES_tradnl"/>
                            </w:rPr>
                            <w:t>Edificio Chambacú – Piso 1</w:t>
                          </w:r>
                          <w:r w:rsidR="00E636BA" w:rsidRPr="00CD3DBE">
                            <w:rPr>
                              <w:rFonts w:ascii="Montserrat" w:eastAsia="Times New Roman" w:hAnsi="Montserrat" w:cs="Segoe UI"/>
                              <w:color w:val="FFFFFF" w:themeColor="background1"/>
                              <w:sz w:val="18"/>
                              <w:szCs w:val="18"/>
                              <w:lang w:val="es-CO" w:eastAsia="es-ES_tradnl"/>
                            </w:rPr>
                            <w:t xml:space="preserve"> /</w:t>
                          </w:r>
                          <w:r w:rsidR="00901AC2" w:rsidRPr="00CD3DBE">
                            <w:rPr>
                              <w:rFonts w:ascii="Montserrat" w:eastAsia="Times New Roman" w:hAnsi="Montserrat" w:cs="Segoe UI"/>
                              <w:color w:val="FFFFFF" w:themeColor="background1"/>
                              <w:sz w:val="18"/>
                              <w:szCs w:val="18"/>
                              <w:lang w:val="es-CO" w:eastAsia="es-ES_tradnl"/>
                            </w:rPr>
                            <w:t xml:space="preserve"> </w:t>
                          </w:r>
                          <w:r w:rsidR="00A7628F" w:rsidRPr="00CD3DBE">
                            <w:rPr>
                              <w:rFonts w:ascii="Montserrat" w:eastAsia="Times New Roman" w:hAnsi="Montserrat" w:cs="Segoe UI"/>
                              <w:color w:val="FFFFFF" w:themeColor="background1"/>
                              <w:sz w:val="18"/>
                              <w:szCs w:val="18"/>
                              <w:lang w:val="es-CO" w:eastAsia="es-ES_tradnl"/>
                            </w:rPr>
                            <w:t>Cartagena</w:t>
                          </w:r>
                          <w:r w:rsidR="00ED49AD">
                            <w:rPr>
                              <w:rFonts w:ascii="Montserrat" w:eastAsia="Times New Roman" w:hAnsi="Montserrat" w:cs="Segoe UI"/>
                              <w:color w:val="FFFFFF" w:themeColor="background1"/>
                              <w:sz w:val="18"/>
                              <w:szCs w:val="18"/>
                              <w:lang w:val="es-CO" w:eastAsia="es-ES_tradnl"/>
                            </w:rPr>
                            <w:t>.</w:t>
                          </w:r>
                        </w:p>
                        <w:p w14:paraId="508356B7" w14:textId="79BB31F5" w:rsidR="00107CFA" w:rsidRPr="00107CFA" w:rsidRDefault="00ED49AD">
                          <w:pPr>
                            <w:rPr>
                              <w:rFonts w:ascii="Arial Narrow" w:hAnsi="Arial Narrow"/>
                            </w:rPr>
                          </w:pPr>
                          <w:r>
                            <w:rPr>
                              <w:rFonts w:ascii="Arial Narrow" w:hAnsi="Arial Narrow"/>
                            </w:rPr>
                            <w:t>t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a="http://schemas.openxmlformats.org/drawingml/2006/main" xmlns:pic="http://schemas.openxmlformats.org/drawingml/2006/picture" xmlns:a14="http://schemas.microsoft.com/office/drawing/2010/main" xmlns="">
          <w:pict>
            <v:shapetype id="_x0000_t202" coordsize="21600,21600" o:spt="202" path="m,l,21600r21600,l21600,xe" w14:anchorId="56288619">
              <v:stroke joinstyle="miter"/>
              <v:path gradientshapeok="t" o:connecttype="rect"/>
            </v:shapetype>
            <v:shape id="Cuadro de texto 5" style="position:absolute;margin-left:-55.8pt;margin-top:25.85pt;width:533.25pt;height:23.85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spid="_x0000_s1026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">
              <v:textbox>
                <w:txbxContent>
                  <w:p w:rsidRPr="00CD3DBE" w:rsidR="00107CFA" w:rsidP="00107CFA" w:rsidRDefault="00107CFA" w14:paraId="6B950F92" w14:textId="5514B2BF">
                    <w:pPr>
                      <w:spacing w:after="0" w:line="240" w:lineRule="auto"/>
                      <w:jc w:val="center"/>
                      <w:rPr>
                        <w:rFonts w:ascii="Montserrat" w:hAnsi="Montserrat" w:eastAsia="Times New Roman" w:cs="Segoe UI"/>
                        <w:sz w:val="18"/>
                        <w:szCs w:val="18"/>
                        <w:lang w:val="es-CO" w:eastAsia="es-ES_tradnl"/>
                      </w:rPr>
                    </w:pPr>
                    <w:r w:rsidRPr="00CD3DBE">
                      <w:rPr>
                        <w:rFonts w:ascii="Montserrat" w:hAnsi="Montserrat" w:eastAsia="Times New Roman" w:cs="Segoe UI"/>
                        <w:color w:val="FFFFFF" w:themeColor="background1"/>
                        <w:sz w:val="18"/>
                        <w:szCs w:val="18"/>
                        <w:lang w:val="es-CO" w:eastAsia="es-ES_tradnl"/>
                      </w:rPr>
                      <w:t xml:space="preserve">CaribeMar de la Costa S.A.S </w:t>
                    </w:r>
                    <w:r w:rsidRPr="00CD3DBE" w:rsidR="00580C7B">
                      <w:rPr>
                        <w:rFonts w:ascii="Montserrat" w:hAnsi="Montserrat" w:eastAsia="Times New Roman" w:cs="Segoe UI"/>
                        <w:color w:val="FFFFFF" w:themeColor="background1"/>
                        <w:sz w:val="18"/>
                        <w:szCs w:val="18"/>
                        <w:lang w:val="es-CO" w:eastAsia="es-ES_tradnl"/>
                      </w:rPr>
                      <w:t xml:space="preserve"> </w:t>
                    </w:r>
                    <w:r w:rsidRPr="00CD3DBE">
                      <w:rPr>
                        <w:rFonts w:ascii="Montserrat" w:hAnsi="Montserrat" w:eastAsia="Times New Roman" w:cs="Segoe UI"/>
                        <w:color w:val="FFFFFF" w:themeColor="background1"/>
                        <w:sz w:val="18"/>
                        <w:szCs w:val="18"/>
                        <w:lang w:val="es-CO" w:eastAsia="es-ES_tradnl"/>
                      </w:rPr>
                      <w:t xml:space="preserve">E.S.P. / </w:t>
                    </w:r>
                    <w:r w:rsidRPr="00CD3DBE" w:rsidR="00CD3DBE">
                      <w:rPr>
                        <w:rFonts w:ascii="Montserrat" w:hAnsi="Montserrat" w:eastAsia="Times New Roman" w:cs="Segoe UI"/>
                        <w:color w:val="FFFFFF" w:themeColor="background1"/>
                        <w:sz w:val="18"/>
                        <w:szCs w:val="18"/>
                        <w:lang w:val="es-CO" w:eastAsia="es-ES_tradnl"/>
                      </w:rPr>
                      <w:t xml:space="preserve">Carrera 13B #26 – 78 </w:t>
                    </w:r>
                    <w:r w:rsidRPr="00CD3DBE" w:rsidR="00A7628F">
                      <w:rPr>
                        <w:rFonts w:ascii="Montserrat" w:hAnsi="Montserrat" w:eastAsia="Times New Roman" w:cs="Segoe UI"/>
                        <w:color w:val="FFFFFF" w:themeColor="background1"/>
                        <w:sz w:val="18"/>
                        <w:szCs w:val="18"/>
                        <w:lang w:val="es-CO" w:eastAsia="es-ES_tradnl"/>
                      </w:rPr>
                      <w:t>Edificio Chambacú – Piso 1</w:t>
                    </w:r>
                    <w:r w:rsidRPr="00CD3DBE" w:rsidR="00E636BA">
                      <w:rPr>
                        <w:rFonts w:ascii="Montserrat" w:hAnsi="Montserrat" w:eastAsia="Times New Roman" w:cs="Segoe UI"/>
                        <w:color w:val="FFFFFF" w:themeColor="background1"/>
                        <w:sz w:val="18"/>
                        <w:szCs w:val="18"/>
                        <w:lang w:val="es-CO" w:eastAsia="es-ES_tradnl"/>
                      </w:rPr>
                      <w:t xml:space="preserve"> /</w:t>
                    </w:r>
                    <w:r w:rsidRPr="00CD3DBE" w:rsidR="00901AC2">
                      <w:rPr>
                        <w:rFonts w:ascii="Montserrat" w:hAnsi="Montserrat" w:eastAsia="Times New Roman" w:cs="Segoe UI"/>
                        <w:color w:val="FFFFFF" w:themeColor="background1"/>
                        <w:sz w:val="18"/>
                        <w:szCs w:val="18"/>
                        <w:lang w:val="es-CO" w:eastAsia="es-ES_tradnl"/>
                      </w:rPr>
                      <w:t xml:space="preserve"> </w:t>
                    </w:r>
                    <w:r w:rsidRPr="00CD3DBE" w:rsidR="00A7628F">
                      <w:rPr>
                        <w:rFonts w:ascii="Montserrat" w:hAnsi="Montserrat" w:eastAsia="Times New Roman" w:cs="Segoe UI"/>
                        <w:color w:val="FFFFFF" w:themeColor="background1"/>
                        <w:sz w:val="18"/>
                        <w:szCs w:val="18"/>
                        <w:lang w:val="es-CO" w:eastAsia="es-ES_tradnl"/>
                      </w:rPr>
                      <w:t>Cartagena</w:t>
                    </w:r>
                    <w:r w:rsidR="00ED49AD">
                      <w:rPr>
                        <w:rFonts w:ascii="Montserrat" w:hAnsi="Montserrat" w:eastAsia="Times New Roman" w:cs="Segoe UI"/>
                        <w:color w:val="FFFFFF" w:themeColor="background1"/>
                        <w:sz w:val="18"/>
                        <w:szCs w:val="18"/>
                        <w:lang w:val="es-CO" w:eastAsia="es-ES_tradnl"/>
                      </w:rPr>
                      <w:t>.</w:t>
                    </w:r>
                  </w:p>
                  <w:p w:rsidRPr="00107CFA" w:rsidR="00107CFA" w:rsidRDefault="00ED49AD" w14:paraId="508356B7" w14:textId="79BB31F5">
                    <w:pPr>
                      <w:rPr>
                        <w:rFonts w:ascii="Arial Narrow" w:hAnsi="Arial Narrow"/>
                      </w:rPr>
                    </w:pPr>
                    <w:r>
                      <w:rPr>
                        <w:rFonts w:ascii="Arial Narrow" w:hAnsi="Arial Narrow"/>
                      </w:rPr>
                      <w:t>t</w:t>
                    </w:r>
                  </w:p>
                </w:txbxContent>
              </v:textbox>
            </v:shape>
          </w:pict>
        </mc:Fallback>
      </mc:AlternateContent>
    </w:r>
    <w:r w:rsidR="003C3474">
      <w:rPr>
        <w:noProof/>
      </w:rPr>
      <w:drawing>
        <wp:anchor distT="0" distB="0" distL="114300" distR="114300" simplePos="0" relativeHeight="251657216" behindDoc="0" locked="0" layoutInCell="1" allowOverlap="1" wp14:anchorId="719ABC80" wp14:editId="583E5D7B">
          <wp:simplePos x="0" y="0"/>
          <wp:positionH relativeFrom="column">
            <wp:posOffset>-1095503</wp:posOffset>
          </wp:positionH>
          <wp:positionV relativeFrom="paragraph">
            <wp:posOffset>-301768</wp:posOffset>
          </wp:positionV>
          <wp:extent cx="7809230" cy="976153"/>
          <wp:effectExtent l="0" t="0" r="1270" b="1905"/>
          <wp:wrapNone/>
          <wp:docPr id="16" name="Imagen 16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" name="Imagen 16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7809230" cy="97615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E885AB" w14:textId="77777777" w:rsidR="00777B84" w:rsidRDefault="00777B84" w:rsidP="00366529">
      <w:pPr>
        <w:spacing w:after="0" w:line="240" w:lineRule="auto"/>
      </w:pPr>
      <w:r>
        <w:separator/>
      </w:r>
    </w:p>
  </w:footnote>
  <w:footnote w:type="continuationSeparator" w:id="0">
    <w:p w14:paraId="2C280DF0" w14:textId="77777777" w:rsidR="00777B84" w:rsidRDefault="00777B84" w:rsidP="0036652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A500E0" w14:textId="77777777" w:rsidR="000100E7" w:rsidRPr="00433FD1" w:rsidRDefault="00425612" w:rsidP="00433FD1">
    <w:r>
      <w:rPr>
        <w:noProof/>
      </w:rPr>
      <w:drawing>
        <wp:anchor distT="0" distB="0" distL="114300" distR="114300" simplePos="0" relativeHeight="251660288" behindDoc="0" locked="0" layoutInCell="1" allowOverlap="1" wp14:anchorId="3103E32A" wp14:editId="7D2E80D2">
          <wp:simplePos x="0" y="0"/>
          <wp:positionH relativeFrom="column">
            <wp:posOffset>3084195</wp:posOffset>
          </wp:positionH>
          <wp:positionV relativeFrom="paragraph">
            <wp:posOffset>-479956</wp:posOffset>
          </wp:positionV>
          <wp:extent cx="7401999" cy="1747520"/>
          <wp:effectExtent l="0" t="0" r="2540" b="5080"/>
          <wp:wrapNone/>
          <wp:docPr id="1" name="Imagen 1" descr="Imagen que contiene Interfaz de usuario gráfica&#10;&#10;Descripción generada automáticamente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 descr="Imagen que contiene Interfaz de usuario gráfica&#10;&#10;Descripción generada automáticamente"/>
                  <pic:cNvPicPr>
                    <a:picLocks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-12533" r="18944"/>
                  <a:stretch/>
                </pic:blipFill>
                <pic:spPr bwMode="auto">
                  <a:xfrm>
                    <a:off x="0" y="0"/>
                    <a:ext cx="7401999" cy="174752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8240" behindDoc="0" locked="0" layoutInCell="1" allowOverlap="1" wp14:anchorId="7C10EBD3" wp14:editId="30340174">
          <wp:simplePos x="0" y="0"/>
          <wp:positionH relativeFrom="column">
            <wp:posOffset>-1072515</wp:posOffset>
          </wp:positionH>
          <wp:positionV relativeFrom="paragraph">
            <wp:posOffset>-480060</wp:posOffset>
          </wp:positionV>
          <wp:extent cx="7908925" cy="375920"/>
          <wp:effectExtent l="0" t="0" r="3175" b="5080"/>
          <wp:wrapNone/>
          <wp:docPr id="17" name="Imagen 17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" name="Imagen 17"/>
                  <pic:cNvPicPr>
                    <a:picLocks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78454"/>
                  <a:stretch/>
                </pic:blipFill>
                <pic:spPr bwMode="auto">
                  <a:xfrm>
                    <a:off x="0" y="0"/>
                    <a:ext cx="7908925" cy="37592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C2B09"/>
    <w:multiLevelType w:val="hybridMultilevel"/>
    <w:tmpl w:val="778A784C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81B1881"/>
    <w:multiLevelType w:val="hybridMultilevel"/>
    <w:tmpl w:val="57F0FE1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866A87"/>
    <w:multiLevelType w:val="hybridMultilevel"/>
    <w:tmpl w:val="4A26E6DC"/>
    <w:lvl w:ilvl="0" w:tplc="0C0A0001">
      <w:start w:val="1"/>
      <w:numFmt w:val="bullet"/>
      <w:lvlText w:val=""/>
      <w:lvlJc w:val="left"/>
      <w:pPr>
        <w:ind w:left="436" w:hanging="360"/>
      </w:pPr>
      <w:rPr>
        <w:rFonts w:ascii="Symbol" w:hAnsi="Symbol" w:cs="Symbol" w:hint="default"/>
      </w:rPr>
    </w:lvl>
    <w:lvl w:ilvl="1" w:tplc="0C0A0003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1876" w:hanging="360"/>
      </w:pPr>
      <w:rPr>
        <w:rFonts w:ascii="Wingdings" w:hAnsi="Wingdings" w:cs="Wingdings" w:hint="default"/>
      </w:rPr>
    </w:lvl>
    <w:lvl w:ilvl="3" w:tplc="0C0A0001">
      <w:start w:val="1"/>
      <w:numFmt w:val="bullet"/>
      <w:lvlText w:val=""/>
      <w:lvlJc w:val="left"/>
      <w:pPr>
        <w:ind w:left="2596" w:hanging="360"/>
      </w:pPr>
      <w:rPr>
        <w:rFonts w:ascii="Symbol" w:hAnsi="Symbol" w:cs="Symbol" w:hint="default"/>
      </w:rPr>
    </w:lvl>
    <w:lvl w:ilvl="4" w:tplc="0C0A0003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036" w:hanging="360"/>
      </w:pPr>
      <w:rPr>
        <w:rFonts w:ascii="Wingdings" w:hAnsi="Wingdings" w:cs="Wingdings" w:hint="default"/>
      </w:rPr>
    </w:lvl>
    <w:lvl w:ilvl="6" w:tplc="0C0A0001">
      <w:start w:val="1"/>
      <w:numFmt w:val="bullet"/>
      <w:lvlText w:val=""/>
      <w:lvlJc w:val="left"/>
      <w:pPr>
        <w:ind w:left="4756" w:hanging="360"/>
      </w:pPr>
      <w:rPr>
        <w:rFonts w:ascii="Symbol" w:hAnsi="Symbol" w:cs="Symbol" w:hint="default"/>
      </w:rPr>
    </w:lvl>
    <w:lvl w:ilvl="7" w:tplc="0C0A0003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196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145B2086"/>
    <w:multiLevelType w:val="hybridMultilevel"/>
    <w:tmpl w:val="77ECF952"/>
    <w:lvl w:ilvl="0" w:tplc="0C0A0001">
      <w:start w:val="1"/>
      <w:numFmt w:val="bullet"/>
      <w:lvlText w:val=""/>
      <w:lvlJc w:val="left"/>
      <w:pPr>
        <w:ind w:left="294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1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73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45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17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89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1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33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054" w:hanging="360"/>
      </w:pPr>
      <w:rPr>
        <w:rFonts w:ascii="Wingdings" w:hAnsi="Wingdings" w:hint="default"/>
      </w:rPr>
    </w:lvl>
  </w:abstractNum>
  <w:abstractNum w:abstractNumId="4" w15:restartNumberingAfterBreak="0">
    <w:nsid w:val="15836BA2"/>
    <w:multiLevelType w:val="hybridMultilevel"/>
    <w:tmpl w:val="4296F18C"/>
    <w:lvl w:ilvl="0" w:tplc="240A0001">
      <w:start w:val="1"/>
      <w:numFmt w:val="bullet"/>
      <w:lvlText w:val=""/>
      <w:lvlJc w:val="left"/>
      <w:pPr>
        <w:ind w:left="11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731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451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171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2891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611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331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051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5771" w:hanging="360"/>
      </w:pPr>
      <w:rPr>
        <w:rFonts w:ascii="Wingdings" w:hAnsi="Wingdings" w:hint="default"/>
      </w:rPr>
    </w:lvl>
  </w:abstractNum>
  <w:abstractNum w:abstractNumId="5" w15:restartNumberingAfterBreak="0">
    <w:nsid w:val="15D42C8D"/>
    <w:multiLevelType w:val="hybridMultilevel"/>
    <w:tmpl w:val="910C0AE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6200AE7"/>
    <w:multiLevelType w:val="hybridMultilevel"/>
    <w:tmpl w:val="08BA138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1857AA"/>
    <w:multiLevelType w:val="hybridMultilevel"/>
    <w:tmpl w:val="CF1875A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497535"/>
    <w:multiLevelType w:val="hybridMultilevel"/>
    <w:tmpl w:val="6982F736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22BD63F2"/>
    <w:multiLevelType w:val="hybridMultilevel"/>
    <w:tmpl w:val="17E2A42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69E40DE"/>
    <w:multiLevelType w:val="hybridMultilevel"/>
    <w:tmpl w:val="7E82AFB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FBC7BA9"/>
    <w:multiLevelType w:val="hybridMultilevel"/>
    <w:tmpl w:val="BF2C989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A977B2C"/>
    <w:multiLevelType w:val="hybridMultilevel"/>
    <w:tmpl w:val="468A6CA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EE93A9B"/>
    <w:multiLevelType w:val="hybridMultilevel"/>
    <w:tmpl w:val="1A6CE54C"/>
    <w:lvl w:ilvl="0" w:tplc="0C0A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4682299E"/>
    <w:multiLevelType w:val="hybridMultilevel"/>
    <w:tmpl w:val="5178CEE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FCC0ADE"/>
    <w:multiLevelType w:val="hybridMultilevel"/>
    <w:tmpl w:val="951A886A"/>
    <w:lvl w:ilvl="0" w:tplc="240A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6" w15:restartNumberingAfterBreak="0">
    <w:nsid w:val="58A16394"/>
    <w:multiLevelType w:val="hybridMultilevel"/>
    <w:tmpl w:val="80FA5F18"/>
    <w:lvl w:ilvl="0" w:tplc="B458196A"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F522668"/>
    <w:multiLevelType w:val="hybridMultilevel"/>
    <w:tmpl w:val="2FF653AE"/>
    <w:lvl w:ilvl="0" w:tplc="240A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18" w15:restartNumberingAfterBreak="0">
    <w:nsid w:val="61425FB4"/>
    <w:multiLevelType w:val="hybridMultilevel"/>
    <w:tmpl w:val="A48C3B7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2AF1A55"/>
    <w:multiLevelType w:val="hybridMultilevel"/>
    <w:tmpl w:val="DE644D6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3CD01BB"/>
    <w:multiLevelType w:val="hybridMultilevel"/>
    <w:tmpl w:val="9E06BCF0"/>
    <w:lvl w:ilvl="0" w:tplc="A2F29878">
      <w:numFmt w:val="bullet"/>
      <w:lvlText w:val="•"/>
      <w:lvlJc w:val="left"/>
      <w:pPr>
        <w:ind w:left="76" w:hanging="360"/>
      </w:pPr>
      <w:rPr>
        <w:rFonts w:ascii="Arial" w:eastAsia="Times New Roman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796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516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236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2956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676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396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116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5836" w:hanging="360"/>
      </w:pPr>
      <w:rPr>
        <w:rFonts w:ascii="Wingdings" w:hAnsi="Wingdings" w:hint="default"/>
      </w:rPr>
    </w:lvl>
  </w:abstractNum>
  <w:abstractNum w:abstractNumId="21" w15:restartNumberingAfterBreak="0">
    <w:nsid w:val="6F567679"/>
    <w:multiLevelType w:val="hybridMultilevel"/>
    <w:tmpl w:val="AA1A1EF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FB11B6C"/>
    <w:multiLevelType w:val="hybridMultilevel"/>
    <w:tmpl w:val="BA70D43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0176AE7"/>
    <w:multiLevelType w:val="hybridMultilevel"/>
    <w:tmpl w:val="E730B42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5FD4515"/>
    <w:multiLevelType w:val="hybridMultilevel"/>
    <w:tmpl w:val="15800E82"/>
    <w:lvl w:ilvl="0" w:tplc="0C0A000D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8858319C">
      <w:start w:val="1"/>
      <w:numFmt w:val="bullet"/>
      <w:lvlText w:val=""/>
      <w:lvlJc w:val="left"/>
      <w:pPr>
        <w:tabs>
          <w:tab w:val="num" w:pos="1080"/>
        </w:tabs>
        <w:ind w:left="1080" w:hanging="360"/>
      </w:pPr>
      <w:rPr>
        <w:rFonts w:ascii="Wingdings" w:hAnsi="Wingdings" w:cs="Wingdings" w:hint="default"/>
      </w:rPr>
    </w:lvl>
    <w:lvl w:ilvl="2" w:tplc="BDE0D48E">
      <w:start w:val="1"/>
      <w:numFmt w:val="bullet"/>
      <w:lvlText w:val="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</w:rPr>
    </w:lvl>
    <w:lvl w:ilvl="3" w:tplc="DE526B3E">
      <w:start w:val="1"/>
      <w:numFmt w:val="bullet"/>
      <w:lvlText w:val="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</w:rPr>
    </w:lvl>
    <w:lvl w:ilvl="4" w:tplc="805266E0">
      <w:start w:val="1"/>
      <w:numFmt w:val="bullet"/>
      <w:lvlText w:val="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</w:rPr>
    </w:lvl>
    <w:lvl w:ilvl="5" w:tplc="22A2F814">
      <w:start w:val="1"/>
      <w:numFmt w:val="bullet"/>
      <w:lvlText w:val="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</w:rPr>
    </w:lvl>
    <w:lvl w:ilvl="6" w:tplc="CEDAF8E0">
      <w:start w:val="1"/>
      <w:numFmt w:val="bullet"/>
      <w:lvlText w:val=""/>
      <w:lvlJc w:val="left"/>
      <w:pPr>
        <w:tabs>
          <w:tab w:val="num" w:pos="4680"/>
        </w:tabs>
        <w:ind w:left="4680" w:hanging="360"/>
      </w:pPr>
      <w:rPr>
        <w:rFonts w:ascii="Wingdings" w:hAnsi="Wingdings" w:cs="Wingdings" w:hint="default"/>
      </w:rPr>
    </w:lvl>
    <w:lvl w:ilvl="7" w:tplc="2B8AC80C">
      <w:start w:val="1"/>
      <w:numFmt w:val="bullet"/>
      <w:lvlText w:val="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</w:rPr>
    </w:lvl>
    <w:lvl w:ilvl="8" w:tplc="15DE25B8">
      <w:start w:val="1"/>
      <w:numFmt w:val="bullet"/>
      <w:lvlText w:val="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</w:rPr>
    </w:lvl>
  </w:abstractNum>
  <w:abstractNum w:abstractNumId="25" w15:restartNumberingAfterBreak="0">
    <w:nsid w:val="7B1D6193"/>
    <w:multiLevelType w:val="hybridMultilevel"/>
    <w:tmpl w:val="25C2D656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7C0B0483"/>
    <w:multiLevelType w:val="hybridMultilevel"/>
    <w:tmpl w:val="8610B3A4"/>
    <w:lvl w:ilvl="0" w:tplc="240A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27" w15:restartNumberingAfterBreak="0">
    <w:nsid w:val="7D7C62D0"/>
    <w:multiLevelType w:val="hybridMultilevel"/>
    <w:tmpl w:val="39667C30"/>
    <w:lvl w:ilvl="0" w:tplc="240A0011">
      <w:start w:val="1"/>
      <w:numFmt w:val="decimal"/>
      <w:lvlText w:val="%1)"/>
      <w:lvlJc w:val="left"/>
      <w:pPr>
        <w:ind w:left="720" w:hanging="360"/>
      </w:p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>
      <w:start w:val="1"/>
      <w:numFmt w:val="lowerRoman"/>
      <w:lvlText w:val="%3."/>
      <w:lvlJc w:val="right"/>
      <w:pPr>
        <w:ind w:left="2160" w:hanging="180"/>
      </w:pPr>
    </w:lvl>
    <w:lvl w:ilvl="3" w:tplc="240A000F">
      <w:start w:val="1"/>
      <w:numFmt w:val="decimal"/>
      <w:lvlText w:val="%4."/>
      <w:lvlJc w:val="left"/>
      <w:pPr>
        <w:ind w:left="2880" w:hanging="360"/>
      </w:pPr>
    </w:lvl>
    <w:lvl w:ilvl="4" w:tplc="240A0019">
      <w:start w:val="1"/>
      <w:numFmt w:val="lowerLetter"/>
      <w:lvlText w:val="%5."/>
      <w:lvlJc w:val="left"/>
      <w:pPr>
        <w:ind w:left="3600" w:hanging="360"/>
      </w:pPr>
    </w:lvl>
    <w:lvl w:ilvl="5" w:tplc="240A001B">
      <w:start w:val="1"/>
      <w:numFmt w:val="lowerRoman"/>
      <w:lvlText w:val="%6."/>
      <w:lvlJc w:val="right"/>
      <w:pPr>
        <w:ind w:left="4320" w:hanging="180"/>
      </w:pPr>
    </w:lvl>
    <w:lvl w:ilvl="6" w:tplc="240A000F">
      <w:start w:val="1"/>
      <w:numFmt w:val="decimal"/>
      <w:lvlText w:val="%7."/>
      <w:lvlJc w:val="left"/>
      <w:pPr>
        <w:ind w:left="5040" w:hanging="360"/>
      </w:pPr>
    </w:lvl>
    <w:lvl w:ilvl="7" w:tplc="240A0019">
      <w:start w:val="1"/>
      <w:numFmt w:val="lowerLetter"/>
      <w:lvlText w:val="%8."/>
      <w:lvlJc w:val="left"/>
      <w:pPr>
        <w:ind w:left="5760" w:hanging="360"/>
      </w:pPr>
    </w:lvl>
    <w:lvl w:ilvl="8" w:tplc="240A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711685235">
    <w:abstractNumId w:val="14"/>
  </w:num>
  <w:num w:numId="2" w16cid:durableId="887033079">
    <w:abstractNumId w:val="1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633943885">
    <w:abstractNumId w:val="23"/>
  </w:num>
  <w:num w:numId="4" w16cid:durableId="396704370">
    <w:abstractNumId w:val="19"/>
  </w:num>
  <w:num w:numId="5" w16cid:durableId="2001886349">
    <w:abstractNumId w:val="9"/>
  </w:num>
  <w:num w:numId="6" w16cid:durableId="1593004367">
    <w:abstractNumId w:val="12"/>
  </w:num>
  <w:num w:numId="7" w16cid:durableId="844588771">
    <w:abstractNumId w:val="7"/>
  </w:num>
  <w:num w:numId="8" w16cid:durableId="1244334750">
    <w:abstractNumId w:val="5"/>
  </w:num>
  <w:num w:numId="9" w16cid:durableId="931397974">
    <w:abstractNumId w:val="1"/>
  </w:num>
  <w:num w:numId="10" w16cid:durableId="586618043">
    <w:abstractNumId w:val="22"/>
  </w:num>
  <w:num w:numId="11" w16cid:durableId="1427387777">
    <w:abstractNumId w:val="21"/>
  </w:num>
  <w:num w:numId="12" w16cid:durableId="953638164">
    <w:abstractNumId w:val="10"/>
  </w:num>
  <w:num w:numId="13" w16cid:durableId="672148026">
    <w:abstractNumId w:val="18"/>
  </w:num>
  <w:num w:numId="14" w16cid:durableId="1942175248">
    <w:abstractNumId w:val="1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329482024">
    <w:abstractNumId w:val="1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861627454">
    <w:abstractNumId w:val="11"/>
  </w:num>
  <w:num w:numId="17" w16cid:durableId="1533542567">
    <w:abstractNumId w:val="3"/>
  </w:num>
  <w:num w:numId="18" w16cid:durableId="1379551839">
    <w:abstractNumId w:val="8"/>
  </w:num>
  <w:num w:numId="19" w16cid:durableId="652490252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67251640">
    <w:abstractNumId w:val="2"/>
  </w:num>
  <w:num w:numId="21" w16cid:durableId="531916690">
    <w:abstractNumId w:val="27"/>
  </w:num>
  <w:num w:numId="22" w16cid:durableId="1225801057">
    <w:abstractNumId w:val="4"/>
  </w:num>
  <w:num w:numId="23" w16cid:durableId="1615988331">
    <w:abstractNumId w:val="0"/>
  </w:num>
  <w:num w:numId="24" w16cid:durableId="169031261">
    <w:abstractNumId w:val="24"/>
  </w:num>
  <w:num w:numId="25" w16cid:durableId="430470740">
    <w:abstractNumId w:val="15"/>
  </w:num>
  <w:num w:numId="26" w16cid:durableId="1253707098">
    <w:abstractNumId w:val="25"/>
  </w:num>
  <w:num w:numId="27" w16cid:durableId="1223979538">
    <w:abstractNumId w:val="26"/>
  </w:num>
  <w:num w:numId="28" w16cid:durableId="707486721">
    <w:abstractNumId w:val="17"/>
  </w:num>
  <w:num w:numId="29" w16cid:durableId="1582134560">
    <w:abstractNumId w:val="20"/>
  </w:num>
  <w:num w:numId="30" w16cid:durableId="1137260199">
    <w:abstractNumId w:val="6"/>
  </w:num>
  <w:num w:numId="31" w16cid:durableId="89404948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2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4AD4"/>
    <w:rsid w:val="0000106F"/>
    <w:rsid w:val="000100E7"/>
    <w:rsid w:val="0001295B"/>
    <w:rsid w:val="00021CA1"/>
    <w:rsid w:val="000258CC"/>
    <w:rsid w:val="000269AF"/>
    <w:rsid w:val="000407AD"/>
    <w:rsid w:val="000421F9"/>
    <w:rsid w:val="0005161D"/>
    <w:rsid w:val="00053269"/>
    <w:rsid w:val="00055DA7"/>
    <w:rsid w:val="00060992"/>
    <w:rsid w:val="00064F91"/>
    <w:rsid w:val="00067AF1"/>
    <w:rsid w:val="00075927"/>
    <w:rsid w:val="000842DD"/>
    <w:rsid w:val="00084C0E"/>
    <w:rsid w:val="00087E84"/>
    <w:rsid w:val="000905A6"/>
    <w:rsid w:val="00090611"/>
    <w:rsid w:val="000916F4"/>
    <w:rsid w:val="00092093"/>
    <w:rsid w:val="000A1811"/>
    <w:rsid w:val="000A6D12"/>
    <w:rsid w:val="000B4534"/>
    <w:rsid w:val="000B5E65"/>
    <w:rsid w:val="000C06CC"/>
    <w:rsid w:val="000C64C5"/>
    <w:rsid w:val="000D51A0"/>
    <w:rsid w:val="000D633F"/>
    <w:rsid w:val="000E06EE"/>
    <w:rsid w:val="000E285E"/>
    <w:rsid w:val="000E79FC"/>
    <w:rsid w:val="000F0D9D"/>
    <w:rsid w:val="000F3192"/>
    <w:rsid w:val="000F66A9"/>
    <w:rsid w:val="001073C0"/>
    <w:rsid w:val="00107A43"/>
    <w:rsid w:val="00107CFA"/>
    <w:rsid w:val="0011083E"/>
    <w:rsid w:val="00127EA6"/>
    <w:rsid w:val="001360C2"/>
    <w:rsid w:val="00141742"/>
    <w:rsid w:val="001421E2"/>
    <w:rsid w:val="00142776"/>
    <w:rsid w:val="00142941"/>
    <w:rsid w:val="0014577E"/>
    <w:rsid w:val="00146C7B"/>
    <w:rsid w:val="00151039"/>
    <w:rsid w:val="001518A3"/>
    <w:rsid w:val="0015258B"/>
    <w:rsid w:val="001529C6"/>
    <w:rsid w:val="00156318"/>
    <w:rsid w:val="00157A5E"/>
    <w:rsid w:val="00162B99"/>
    <w:rsid w:val="001638AB"/>
    <w:rsid w:val="001653BA"/>
    <w:rsid w:val="00174689"/>
    <w:rsid w:val="00175514"/>
    <w:rsid w:val="001770C3"/>
    <w:rsid w:val="001815EC"/>
    <w:rsid w:val="00191E7F"/>
    <w:rsid w:val="00195AF1"/>
    <w:rsid w:val="00197D62"/>
    <w:rsid w:val="001A08D7"/>
    <w:rsid w:val="001A5C9A"/>
    <w:rsid w:val="001B2B29"/>
    <w:rsid w:val="001B4086"/>
    <w:rsid w:val="001B4BA3"/>
    <w:rsid w:val="001B57C1"/>
    <w:rsid w:val="001E3E85"/>
    <w:rsid w:val="001E78B5"/>
    <w:rsid w:val="001F20D4"/>
    <w:rsid w:val="001F293D"/>
    <w:rsid w:val="0022225E"/>
    <w:rsid w:val="00223653"/>
    <w:rsid w:val="00245CDE"/>
    <w:rsid w:val="002460A4"/>
    <w:rsid w:val="00246CE1"/>
    <w:rsid w:val="0025515F"/>
    <w:rsid w:val="00257413"/>
    <w:rsid w:val="002607F2"/>
    <w:rsid w:val="00262D81"/>
    <w:rsid w:val="0027034C"/>
    <w:rsid w:val="00280196"/>
    <w:rsid w:val="002802F7"/>
    <w:rsid w:val="002963CD"/>
    <w:rsid w:val="002B1B30"/>
    <w:rsid w:val="002D1C75"/>
    <w:rsid w:val="002F09A2"/>
    <w:rsid w:val="002F7E4D"/>
    <w:rsid w:val="002F7F59"/>
    <w:rsid w:val="00304AD7"/>
    <w:rsid w:val="00320FA8"/>
    <w:rsid w:val="0032387B"/>
    <w:rsid w:val="00330616"/>
    <w:rsid w:val="0033092B"/>
    <w:rsid w:val="003473D0"/>
    <w:rsid w:val="00352A6A"/>
    <w:rsid w:val="00366529"/>
    <w:rsid w:val="00373628"/>
    <w:rsid w:val="003760BF"/>
    <w:rsid w:val="00382023"/>
    <w:rsid w:val="00382BC2"/>
    <w:rsid w:val="0038661B"/>
    <w:rsid w:val="00387495"/>
    <w:rsid w:val="00391B11"/>
    <w:rsid w:val="00391B83"/>
    <w:rsid w:val="003A0A62"/>
    <w:rsid w:val="003A4D4E"/>
    <w:rsid w:val="003A5626"/>
    <w:rsid w:val="003C258E"/>
    <w:rsid w:val="003C3474"/>
    <w:rsid w:val="003D6B85"/>
    <w:rsid w:val="003E0997"/>
    <w:rsid w:val="003E29F0"/>
    <w:rsid w:val="003F1644"/>
    <w:rsid w:val="003F306D"/>
    <w:rsid w:val="003F3A6C"/>
    <w:rsid w:val="003F5248"/>
    <w:rsid w:val="003F631D"/>
    <w:rsid w:val="00401BA0"/>
    <w:rsid w:val="00404462"/>
    <w:rsid w:val="00404E67"/>
    <w:rsid w:val="00413DFC"/>
    <w:rsid w:val="00415058"/>
    <w:rsid w:val="00415923"/>
    <w:rsid w:val="0041774D"/>
    <w:rsid w:val="00422E89"/>
    <w:rsid w:val="00425612"/>
    <w:rsid w:val="00432E3C"/>
    <w:rsid w:val="00433FD1"/>
    <w:rsid w:val="00437B58"/>
    <w:rsid w:val="00437E13"/>
    <w:rsid w:val="00440354"/>
    <w:rsid w:val="00440E1D"/>
    <w:rsid w:val="0044515A"/>
    <w:rsid w:val="004461AE"/>
    <w:rsid w:val="0044622B"/>
    <w:rsid w:val="00454454"/>
    <w:rsid w:val="00454D0E"/>
    <w:rsid w:val="00460284"/>
    <w:rsid w:val="00460A86"/>
    <w:rsid w:val="004622E3"/>
    <w:rsid w:val="00465532"/>
    <w:rsid w:val="004751D9"/>
    <w:rsid w:val="00481AC7"/>
    <w:rsid w:val="00486242"/>
    <w:rsid w:val="004862AB"/>
    <w:rsid w:val="0049311A"/>
    <w:rsid w:val="004966FF"/>
    <w:rsid w:val="004973DE"/>
    <w:rsid w:val="0049791E"/>
    <w:rsid w:val="004A3CBC"/>
    <w:rsid w:val="004A6E81"/>
    <w:rsid w:val="004B02D3"/>
    <w:rsid w:val="004B0DD6"/>
    <w:rsid w:val="004B19B6"/>
    <w:rsid w:val="004B5EE3"/>
    <w:rsid w:val="004C375C"/>
    <w:rsid w:val="004D3388"/>
    <w:rsid w:val="004D338F"/>
    <w:rsid w:val="004D7030"/>
    <w:rsid w:val="004D7A03"/>
    <w:rsid w:val="004D7C16"/>
    <w:rsid w:val="004E0DF4"/>
    <w:rsid w:val="004E61EE"/>
    <w:rsid w:val="005012EB"/>
    <w:rsid w:val="00501908"/>
    <w:rsid w:val="00503384"/>
    <w:rsid w:val="005131E7"/>
    <w:rsid w:val="00517637"/>
    <w:rsid w:val="00523B98"/>
    <w:rsid w:val="00524D71"/>
    <w:rsid w:val="00525C6D"/>
    <w:rsid w:val="00526618"/>
    <w:rsid w:val="00527C71"/>
    <w:rsid w:val="005307D5"/>
    <w:rsid w:val="0054689B"/>
    <w:rsid w:val="00562397"/>
    <w:rsid w:val="00563E4F"/>
    <w:rsid w:val="005641EC"/>
    <w:rsid w:val="00572404"/>
    <w:rsid w:val="0057504A"/>
    <w:rsid w:val="00575801"/>
    <w:rsid w:val="00580C7B"/>
    <w:rsid w:val="00586850"/>
    <w:rsid w:val="0059078B"/>
    <w:rsid w:val="005956A6"/>
    <w:rsid w:val="005A5C4D"/>
    <w:rsid w:val="005A64C2"/>
    <w:rsid w:val="005A758D"/>
    <w:rsid w:val="005B2C24"/>
    <w:rsid w:val="005B2EDC"/>
    <w:rsid w:val="005B4F87"/>
    <w:rsid w:val="005B54C6"/>
    <w:rsid w:val="005C0520"/>
    <w:rsid w:val="005D0777"/>
    <w:rsid w:val="005D0F58"/>
    <w:rsid w:val="005D1672"/>
    <w:rsid w:val="005D6306"/>
    <w:rsid w:val="005E20C7"/>
    <w:rsid w:val="005E5E95"/>
    <w:rsid w:val="005E7BE5"/>
    <w:rsid w:val="005F21BD"/>
    <w:rsid w:val="005F3668"/>
    <w:rsid w:val="00603505"/>
    <w:rsid w:val="006062FF"/>
    <w:rsid w:val="0060734A"/>
    <w:rsid w:val="006157DC"/>
    <w:rsid w:val="00623F75"/>
    <w:rsid w:val="006330B0"/>
    <w:rsid w:val="00635E2B"/>
    <w:rsid w:val="00643E0D"/>
    <w:rsid w:val="00652458"/>
    <w:rsid w:val="006624A0"/>
    <w:rsid w:val="006715AD"/>
    <w:rsid w:val="006733A0"/>
    <w:rsid w:val="00676CAB"/>
    <w:rsid w:val="00686C4C"/>
    <w:rsid w:val="006A2CA6"/>
    <w:rsid w:val="006B1B92"/>
    <w:rsid w:val="006B4F78"/>
    <w:rsid w:val="006B5734"/>
    <w:rsid w:val="006B625F"/>
    <w:rsid w:val="006B6AEB"/>
    <w:rsid w:val="006C407D"/>
    <w:rsid w:val="006D6120"/>
    <w:rsid w:val="007158BF"/>
    <w:rsid w:val="00717B43"/>
    <w:rsid w:val="00720794"/>
    <w:rsid w:val="00723AC0"/>
    <w:rsid w:val="00730976"/>
    <w:rsid w:val="00731847"/>
    <w:rsid w:val="00731ECE"/>
    <w:rsid w:val="00732592"/>
    <w:rsid w:val="00735962"/>
    <w:rsid w:val="00742F00"/>
    <w:rsid w:val="00754F94"/>
    <w:rsid w:val="007558C3"/>
    <w:rsid w:val="007704CD"/>
    <w:rsid w:val="00770A96"/>
    <w:rsid w:val="00772DC1"/>
    <w:rsid w:val="007748E4"/>
    <w:rsid w:val="007756A0"/>
    <w:rsid w:val="00777B84"/>
    <w:rsid w:val="00780934"/>
    <w:rsid w:val="00787717"/>
    <w:rsid w:val="007903EB"/>
    <w:rsid w:val="007A6F29"/>
    <w:rsid w:val="007B0EBE"/>
    <w:rsid w:val="007B4659"/>
    <w:rsid w:val="007B7D44"/>
    <w:rsid w:val="007C2226"/>
    <w:rsid w:val="007D07B8"/>
    <w:rsid w:val="007D2C67"/>
    <w:rsid w:val="007D4B43"/>
    <w:rsid w:val="007F0FA7"/>
    <w:rsid w:val="007F1580"/>
    <w:rsid w:val="007F256C"/>
    <w:rsid w:val="0081180A"/>
    <w:rsid w:val="008149F9"/>
    <w:rsid w:val="00816361"/>
    <w:rsid w:val="00816EEE"/>
    <w:rsid w:val="0082375A"/>
    <w:rsid w:val="00824CDA"/>
    <w:rsid w:val="00825A4B"/>
    <w:rsid w:val="00854514"/>
    <w:rsid w:val="008617EE"/>
    <w:rsid w:val="0086536A"/>
    <w:rsid w:val="00871E29"/>
    <w:rsid w:val="0087347A"/>
    <w:rsid w:val="00875EA2"/>
    <w:rsid w:val="0088204E"/>
    <w:rsid w:val="00886404"/>
    <w:rsid w:val="008978E5"/>
    <w:rsid w:val="008A0BCF"/>
    <w:rsid w:val="008A1A94"/>
    <w:rsid w:val="008B123B"/>
    <w:rsid w:val="008B2CEB"/>
    <w:rsid w:val="008B5EE9"/>
    <w:rsid w:val="008C4256"/>
    <w:rsid w:val="008C50B6"/>
    <w:rsid w:val="008D106E"/>
    <w:rsid w:val="008D4BC2"/>
    <w:rsid w:val="008E4EB3"/>
    <w:rsid w:val="008E5D59"/>
    <w:rsid w:val="008E630F"/>
    <w:rsid w:val="008E7A9D"/>
    <w:rsid w:val="008F07A3"/>
    <w:rsid w:val="008F7817"/>
    <w:rsid w:val="00900F69"/>
    <w:rsid w:val="00901907"/>
    <w:rsid w:val="00901AC2"/>
    <w:rsid w:val="00910643"/>
    <w:rsid w:val="009127B2"/>
    <w:rsid w:val="0092130B"/>
    <w:rsid w:val="00921FAE"/>
    <w:rsid w:val="009226E0"/>
    <w:rsid w:val="009431AD"/>
    <w:rsid w:val="0094671C"/>
    <w:rsid w:val="00950DE7"/>
    <w:rsid w:val="009527B3"/>
    <w:rsid w:val="00960326"/>
    <w:rsid w:val="00962E04"/>
    <w:rsid w:val="0097039D"/>
    <w:rsid w:val="00974C0B"/>
    <w:rsid w:val="00975BBA"/>
    <w:rsid w:val="0097760C"/>
    <w:rsid w:val="00984C18"/>
    <w:rsid w:val="00997CA3"/>
    <w:rsid w:val="009A0544"/>
    <w:rsid w:val="009A2893"/>
    <w:rsid w:val="009A7F6D"/>
    <w:rsid w:val="009B2EB6"/>
    <w:rsid w:val="009B6608"/>
    <w:rsid w:val="009C0E39"/>
    <w:rsid w:val="009C2970"/>
    <w:rsid w:val="009C60B8"/>
    <w:rsid w:val="009C7C6D"/>
    <w:rsid w:val="009D4E0C"/>
    <w:rsid w:val="009D654B"/>
    <w:rsid w:val="009F31E7"/>
    <w:rsid w:val="009F3648"/>
    <w:rsid w:val="009F3B6A"/>
    <w:rsid w:val="009F6ED8"/>
    <w:rsid w:val="00A03C08"/>
    <w:rsid w:val="00A11951"/>
    <w:rsid w:val="00A1344C"/>
    <w:rsid w:val="00A135EF"/>
    <w:rsid w:val="00A14732"/>
    <w:rsid w:val="00A17DBF"/>
    <w:rsid w:val="00A44550"/>
    <w:rsid w:val="00A50BC3"/>
    <w:rsid w:val="00A55D9B"/>
    <w:rsid w:val="00A61855"/>
    <w:rsid w:val="00A61AC1"/>
    <w:rsid w:val="00A61C83"/>
    <w:rsid w:val="00A63CFE"/>
    <w:rsid w:val="00A725D9"/>
    <w:rsid w:val="00A7628F"/>
    <w:rsid w:val="00A76A7C"/>
    <w:rsid w:val="00A832DC"/>
    <w:rsid w:val="00A85BBF"/>
    <w:rsid w:val="00A86A82"/>
    <w:rsid w:val="00A8789F"/>
    <w:rsid w:val="00A90DA0"/>
    <w:rsid w:val="00A94139"/>
    <w:rsid w:val="00A96025"/>
    <w:rsid w:val="00A960B8"/>
    <w:rsid w:val="00AA5C07"/>
    <w:rsid w:val="00AC16A0"/>
    <w:rsid w:val="00AD1A7E"/>
    <w:rsid w:val="00AD4AED"/>
    <w:rsid w:val="00AD7896"/>
    <w:rsid w:val="00AF08F0"/>
    <w:rsid w:val="00AF09EE"/>
    <w:rsid w:val="00AF4A99"/>
    <w:rsid w:val="00AF715B"/>
    <w:rsid w:val="00AF7743"/>
    <w:rsid w:val="00AF7CEB"/>
    <w:rsid w:val="00B05886"/>
    <w:rsid w:val="00B074C1"/>
    <w:rsid w:val="00B11DAB"/>
    <w:rsid w:val="00B236C5"/>
    <w:rsid w:val="00B24ED9"/>
    <w:rsid w:val="00B30C81"/>
    <w:rsid w:val="00B32751"/>
    <w:rsid w:val="00B33487"/>
    <w:rsid w:val="00B353B2"/>
    <w:rsid w:val="00B36746"/>
    <w:rsid w:val="00B47D48"/>
    <w:rsid w:val="00B516C1"/>
    <w:rsid w:val="00B54EFF"/>
    <w:rsid w:val="00B57F9B"/>
    <w:rsid w:val="00B7138D"/>
    <w:rsid w:val="00B728C8"/>
    <w:rsid w:val="00B7790A"/>
    <w:rsid w:val="00B820A5"/>
    <w:rsid w:val="00B93ACA"/>
    <w:rsid w:val="00B95759"/>
    <w:rsid w:val="00B96413"/>
    <w:rsid w:val="00B96978"/>
    <w:rsid w:val="00BA7C9A"/>
    <w:rsid w:val="00BB1EC4"/>
    <w:rsid w:val="00BB2DAA"/>
    <w:rsid w:val="00BC795D"/>
    <w:rsid w:val="00BD6367"/>
    <w:rsid w:val="00BE11E6"/>
    <w:rsid w:val="00BE452D"/>
    <w:rsid w:val="00BF6F35"/>
    <w:rsid w:val="00BF72FC"/>
    <w:rsid w:val="00C04486"/>
    <w:rsid w:val="00C201B5"/>
    <w:rsid w:val="00C20CDA"/>
    <w:rsid w:val="00C316A2"/>
    <w:rsid w:val="00C35A00"/>
    <w:rsid w:val="00C3700F"/>
    <w:rsid w:val="00C37AB9"/>
    <w:rsid w:val="00C40ACF"/>
    <w:rsid w:val="00C51526"/>
    <w:rsid w:val="00C524F3"/>
    <w:rsid w:val="00C5280D"/>
    <w:rsid w:val="00C56FF7"/>
    <w:rsid w:val="00C60413"/>
    <w:rsid w:val="00C67410"/>
    <w:rsid w:val="00C7015C"/>
    <w:rsid w:val="00C72EC3"/>
    <w:rsid w:val="00C74594"/>
    <w:rsid w:val="00C76201"/>
    <w:rsid w:val="00C772AF"/>
    <w:rsid w:val="00C80421"/>
    <w:rsid w:val="00C8447C"/>
    <w:rsid w:val="00C87A0F"/>
    <w:rsid w:val="00C932A3"/>
    <w:rsid w:val="00CA13A3"/>
    <w:rsid w:val="00CA354A"/>
    <w:rsid w:val="00CA7858"/>
    <w:rsid w:val="00CB03B8"/>
    <w:rsid w:val="00CB2060"/>
    <w:rsid w:val="00CB71A6"/>
    <w:rsid w:val="00CC01B7"/>
    <w:rsid w:val="00CC60D9"/>
    <w:rsid w:val="00CD3DBE"/>
    <w:rsid w:val="00CD47B8"/>
    <w:rsid w:val="00CE23EE"/>
    <w:rsid w:val="00CE408F"/>
    <w:rsid w:val="00CE6BE0"/>
    <w:rsid w:val="00CF58BA"/>
    <w:rsid w:val="00D0559D"/>
    <w:rsid w:val="00D0769C"/>
    <w:rsid w:val="00D101D4"/>
    <w:rsid w:val="00D12F4F"/>
    <w:rsid w:val="00D21B6C"/>
    <w:rsid w:val="00D22011"/>
    <w:rsid w:val="00D23B9A"/>
    <w:rsid w:val="00D24C0E"/>
    <w:rsid w:val="00D25371"/>
    <w:rsid w:val="00D25812"/>
    <w:rsid w:val="00D3559D"/>
    <w:rsid w:val="00D44AA3"/>
    <w:rsid w:val="00D45D0E"/>
    <w:rsid w:val="00D47D4D"/>
    <w:rsid w:val="00D56273"/>
    <w:rsid w:val="00D5690D"/>
    <w:rsid w:val="00D7028C"/>
    <w:rsid w:val="00D80CDF"/>
    <w:rsid w:val="00D82545"/>
    <w:rsid w:val="00D839A3"/>
    <w:rsid w:val="00D85E7B"/>
    <w:rsid w:val="00D87B4E"/>
    <w:rsid w:val="00D9144F"/>
    <w:rsid w:val="00D91BF9"/>
    <w:rsid w:val="00D94830"/>
    <w:rsid w:val="00DA009F"/>
    <w:rsid w:val="00DA737D"/>
    <w:rsid w:val="00DA7C31"/>
    <w:rsid w:val="00DB16FF"/>
    <w:rsid w:val="00DB5383"/>
    <w:rsid w:val="00DB61A0"/>
    <w:rsid w:val="00DC293A"/>
    <w:rsid w:val="00DC6253"/>
    <w:rsid w:val="00DD4AD4"/>
    <w:rsid w:val="00DE73A0"/>
    <w:rsid w:val="00DF22B0"/>
    <w:rsid w:val="00DF37C1"/>
    <w:rsid w:val="00DF3A18"/>
    <w:rsid w:val="00DF442C"/>
    <w:rsid w:val="00DF680D"/>
    <w:rsid w:val="00E13740"/>
    <w:rsid w:val="00E2416A"/>
    <w:rsid w:val="00E24B3C"/>
    <w:rsid w:val="00E30828"/>
    <w:rsid w:val="00E36EAD"/>
    <w:rsid w:val="00E377C9"/>
    <w:rsid w:val="00E43DE0"/>
    <w:rsid w:val="00E477A9"/>
    <w:rsid w:val="00E600B7"/>
    <w:rsid w:val="00E629AA"/>
    <w:rsid w:val="00E636BA"/>
    <w:rsid w:val="00E64ECE"/>
    <w:rsid w:val="00E65A28"/>
    <w:rsid w:val="00E66128"/>
    <w:rsid w:val="00E66F5B"/>
    <w:rsid w:val="00E707DB"/>
    <w:rsid w:val="00E72329"/>
    <w:rsid w:val="00E74937"/>
    <w:rsid w:val="00E7503C"/>
    <w:rsid w:val="00E7685F"/>
    <w:rsid w:val="00E8516C"/>
    <w:rsid w:val="00E96D67"/>
    <w:rsid w:val="00EA0458"/>
    <w:rsid w:val="00EB3637"/>
    <w:rsid w:val="00EB5252"/>
    <w:rsid w:val="00ED017C"/>
    <w:rsid w:val="00ED49AD"/>
    <w:rsid w:val="00EE076E"/>
    <w:rsid w:val="00EE6317"/>
    <w:rsid w:val="00EF66B0"/>
    <w:rsid w:val="00EF7DBA"/>
    <w:rsid w:val="00F128DE"/>
    <w:rsid w:val="00F16893"/>
    <w:rsid w:val="00F20005"/>
    <w:rsid w:val="00F3420E"/>
    <w:rsid w:val="00F530E8"/>
    <w:rsid w:val="00F6514E"/>
    <w:rsid w:val="00F665C3"/>
    <w:rsid w:val="00F711A0"/>
    <w:rsid w:val="00F733DE"/>
    <w:rsid w:val="00F735CF"/>
    <w:rsid w:val="00F74CE8"/>
    <w:rsid w:val="00F81147"/>
    <w:rsid w:val="00F817D9"/>
    <w:rsid w:val="00F90BC9"/>
    <w:rsid w:val="00F90FF5"/>
    <w:rsid w:val="00F92FF8"/>
    <w:rsid w:val="00F962F7"/>
    <w:rsid w:val="00F96805"/>
    <w:rsid w:val="00F96C6F"/>
    <w:rsid w:val="00FA30D1"/>
    <w:rsid w:val="00FB30DC"/>
    <w:rsid w:val="00FB62FB"/>
    <w:rsid w:val="00FC39CB"/>
    <w:rsid w:val="00FC6685"/>
    <w:rsid w:val="00FC68D8"/>
    <w:rsid w:val="00FD3A47"/>
    <w:rsid w:val="00FD7E9B"/>
    <w:rsid w:val="00FE1112"/>
    <w:rsid w:val="00FE2608"/>
    <w:rsid w:val="00FE7D1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C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3ECCA7F"/>
  <w15:chartTrackingRefBased/>
  <w15:docId w15:val="{D6CC461C-1F33-8947-8D29-3A88EFCF0D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CO" w:eastAsia="es-ES_tradn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7410"/>
    <w:pPr>
      <w:spacing w:after="200" w:line="276" w:lineRule="auto"/>
    </w:pPr>
    <w:rPr>
      <w:sz w:val="22"/>
      <w:szCs w:val="22"/>
      <w:lang w:val="es-ES" w:eastAsia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C04486"/>
    <w:pPr>
      <w:keepNext/>
      <w:spacing w:before="240" w:after="60"/>
      <w:outlineLvl w:val="0"/>
    </w:pPr>
    <w:rPr>
      <w:rFonts w:ascii="Cambria" w:eastAsia="Times New Roman" w:hAnsi="Cambria"/>
      <w:b/>
      <w:bCs/>
      <w:kern w:val="32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link w:val="PrrafodelistaCar"/>
    <w:uiPriority w:val="34"/>
    <w:qFormat/>
    <w:rsid w:val="00C67410"/>
    <w:pPr>
      <w:ind w:left="720"/>
      <w:contextualSpacing/>
    </w:pPr>
    <w:rPr>
      <w:sz w:val="20"/>
      <w:szCs w:val="20"/>
      <w:lang w:eastAsia="x-none"/>
    </w:rPr>
  </w:style>
  <w:style w:type="character" w:customStyle="1" w:styleId="PrrafodelistaCar">
    <w:name w:val="Párrafo de lista Car"/>
    <w:link w:val="Prrafodelista"/>
    <w:uiPriority w:val="34"/>
    <w:locked/>
    <w:rsid w:val="0011083E"/>
    <w:rPr>
      <w:rFonts w:ascii="Calibri" w:eastAsia="Calibri" w:hAnsi="Calibri" w:cs="Times New Roman"/>
      <w:lang w:val="es-ES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366529"/>
    <w:pPr>
      <w:spacing w:after="0" w:line="240" w:lineRule="auto"/>
    </w:pPr>
    <w:rPr>
      <w:sz w:val="20"/>
      <w:szCs w:val="20"/>
      <w:lang w:eastAsia="x-none"/>
    </w:rPr>
  </w:style>
  <w:style w:type="character" w:customStyle="1" w:styleId="TextonotapieCar">
    <w:name w:val="Texto nota pie Car"/>
    <w:link w:val="Textonotapie"/>
    <w:uiPriority w:val="99"/>
    <w:semiHidden/>
    <w:rsid w:val="00366529"/>
    <w:rPr>
      <w:rFonts w:ascii="Calibri" w:eastAsia="Calibri" w:hAnsi="Calibri" w:cs="Times New Roman"/>
      <w:sz w:val="20"/>
      <w:szCs w:val="20"/>
      <w:lang w:val="es-ES"/>
    </w:rPr>
  </w:style>
  <w:style w:type="character" w:styleId="Refdenotaalpie">
    <w:name w:val="footnote reference"/>
    <w:uiPriority w:val="99"/>
    <w:semiHidden/>
    <w:unhideWhenUsed/>
    <w:rsid w:val="00366529"/>
    <w:rPr>
      <w:vertAlign w:val="superscript"/>
    </w:rPr>
  </w:style>
  <w:style w:type="paragraph" w:styleId="Textoindependiente">
    <w:name w:val="Body Text"/>
    <w:basedOn w:val="Normal"/>
    <w:link w:val="TextoindependienteCar"/>
    <w:rsid w:val="003C258E"/>
    <w:pPr>
      <w:spacing w:after="0" w:line="240" w:lineRule="auto"/>
      <w:jc w:val="both"/>
    </w:pPr>
    <w:rPr>
      <w:rFonts w:ascii="Arial" w:eastAsia="Times New Roman" w:hAnsi="Arial"/>
      <w:sz w:val="24"/>
      <w:szCs w:val="20"/>
      <w:lang w:eastAsia="es-ES"/>
    </w:rPr>
  </w:style>
  <w:style w:type="character" w:customStyle="1" w:styleId="TextoindependienteCar">
    <w:name w:val="Texto independiente Car"/>
    <w:link w:val="Textoindependiente"/>
    <w:rsid w:val="003C258E"/>
    <w:rPr>
      <w:rFonts w:ascii="Arial" w:eastAsia="Times New Roman" w:hAnsi="Arial" w:cs="Times New Roman"/>
      <w:sz w:val="24"/>
      <w:szCs w:val="20"/>
      <w:lang w:val="es-ES" w:eastAsia="es-ES"/>
    </w:rPr>
  </w:style>
  <w:style w:type="paragraph" w:customStyle="1" w:styleId="Normal1">
    <w:name w:val="Normal1"/>
    <w:basedOn w:val="Normal"/>
    <w:rsid w:val="00B7138D"/>
    <w:pPr>
      <w:spacing w:after="0" w:line="240" w:lineRule="auto"/>
    </w:pPr>
    <w:rPr>
      <w:rFonts w:ascii="Times New Roman" w:eastAsia="Times New Roman" w:hAnsi="Times New Roman"/>
      <w:sz w:val="24"/>
      <w:szCs w:val="24"/>
      <w:lang w:val="es-CO" w:eastAsia="es-CO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3473D0"/>
    <w:pPr>
      <w:spacing w:after="0" w:line="240" w:lineRule="auto"/>
    </w:pPr>
    <w:rPr>
      <w:rFonts w:ascii="Tahoma" w:hAnsi="Tahoma"/>
      <w:sz w:val="16"/>
      <w:szCs w:val="16"/>
      <w:lang w:eastAsia="x-none"/>
    </w:rPr>
  </w:style>
  <w:style w:type="character" w:customStyle="1" w:styleId="TextodegloboCar">
    <w:name w:val="Texto de globo Car"/>
    <w:link w:val="Textodeglobo"/>
    <w:uiPriority w:val="99"/>
    <w:semiHidden/>
    <w:rsid w:val="003473D0"/>
    <w:rPr>
      <w:rFonts w:ascii="Tahoma" w:eastAsia="Calibri" w:hAnsi="Tahoma" w:cs="Tahoma"/>
      <w:sz w:val="16"/>
      <w:szCs w:val="16"/>
      <w:lang w:val="es-ES"/>
    </w:rPr>
  </w:style>
  <w:style w:type="character" w:styleId="Hipervnculo">
    <w:name w:val="Hyperlink"/>
    <w:uiPriority w:val="99"/>
    <w:unhideWhenUsed/>
    <w:rsid w:val="00C316A2"/>
    <w:rPr>
      <w:color w:val="5DBF0C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E707DB"/>
    <w:pPr>
      <w:tabs>
        <w:tab w:val="center" w:pos="4419"/>
        <w:tab w:val="right" w:pos="8838"/>
      </w:tabs>
      <w:spacing w:after="0" w:line="240" w:lineRule="auto"/>
    </w:pPr>
    <w:rPr>
      <w:sz w:val="20"/>
      <w:szCs w:val="20"/>
      <w:lang w:eastAsia="x-none"/>
    </w:rPr>
  </w:style>
  <w:style w:type="character" w:customStyle="1" w:styleId="EncabezadoCar">
    <w:name w:val="Encabezado Car"/>
    <w:link w:val="Encabezado"/>
    <w:uiPriority w:val="99"/>
    <w:rsid w:val="00E707DB"/>
    <w:rPr>
      <w:rFonts w:ascii="Calibri" w:eastAsia="Calibri" w:hAnsi="Calibri" w:cs="Times New Roman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E707DB"/>
    <w:pPr>
      <w:tabs>
        <w:tab w:val="center" w:pos="4419"/>
        <w:tab w:val="right" w:pos="8838"/>
      </w:tabs>
      <w:spacing w:after="0" w:line="240" w:lineRule="auto"/>
    </w:pPr>
    <w:rPr>
      <w:sz w:val="20"/>
      <w:szCs w:val="20"/>
      <w:lang w:eastAsia="x-none"/>
    </w:rPr>
  </w:style>
  <w:style w:type="character" w:customStyle="1" w:styleId="PiedepginaCar">
    <w:name w:val="Pie de página Car"/>
    <w:link w:val="Piedepgina"/>
    <w:uiPriority w:val="99"/>
    <w:rsid w:val="00E707DB"/>
    <w:rPr>
      <w:rFonts w:ascii="Calibri" w:eastAsia="Calibri" w:hAnsi="Calibri" w:cs="Times New Roman"/>
      <w:lang w:val="es-ES"/>
    </w:rPr>
  </w:style>
  <w:style w:type="table" w:styleId="Tablaconcuadrcula">
    <w:name w:val="Table Grid"/>
    <w:basedOn w:val="Tablanormal"/>
    <w:uiPriority w:val="59"/>
    <w:rsid w:val="00432E3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ragraphsecond">
    <w:name w:val="paragraphsecond"/>
    <w:basedOn w:val="Normal"/>
    <w:uiPriority w:val="99"/>
    <w:rsid w:val="00CD47B8"/>
    <w:pPr>
      <w:spacing w:before="120" w:after="0" w:line="240" w:lineRule="auto"/>
      <w:ind w:left="720" w:right="720"/>
    </w:pPr>
    <w:rPr>
      <w:rFonts w:ascii="Times New Roman" w:hAnsi="Times New Roman"/>
      <w:lang w:val="es-CO" w:eastAsia="es-CO"/>
    </w:rPr>
  </w:style>
  <w:style w:type="character" w:customStyle="1" w:styleId="st1">
    <w:name w:val="st1"/>
    <w:basedOn w:val="Fuentedeprrafopredeter"/>
    <w:rsid w:val="000A1811"/>
  </w:style>
  <w:style w:type="character" w:customStyle="1" w:styleId="Ttulo1Car">
    <w:name w:val="Título 1 Car"/>
    <w:link w:val="Ttulo1"/>
    <w:uiPriority w:val="9"/>
    <w:rsid w:val="00C04486"/>
    <w:rPr>
      <w:rFonts w:ascii="Cambria" w:eastAsia="Times New Roman" w:hAnsi="Cambria" w:cs="Times New Roman"/>
      <w:b/>
      <w:bCs/>
      <w:kern w:val="32"/>
      <w:sz w:val="32"/>
      <w:szCs w:val="32"/>
      <w:lang w:val="es-E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15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367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15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7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17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57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25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94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917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54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655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5786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2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44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78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57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75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07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46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54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28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31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59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23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54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jmurilla\Configuraci&#243;n%20local\Archivos%20temporales%20de%20Internet\Content.Outlook\FDRAS7N9\Gas%20en%20Urab&#225;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fde91536-cb6a-48c8-a1c9-f59bb520eba1" xsi:nil="true"/>
    <lcf76f155ced4ddcb4097134ff3c332f xmlns="f102ae70-fabd-4a46-a16f-45d5f864b623">
      <Terms xmlns="http://schemas.microsoft.com/office/infopath/2007/PartnerControls"/>
    </lcf76f155ced4ddcb4097134ff3c332f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CEBDBB7A5F57A46B73097702A5298FB" ma:contentTypeVersion="11" ma:contentTypeDescription="Crear nuevo documento." ma:contentTypeScope="" ma:versionID="10b81ca1be984067e9691e7cbe38e2bf">
  <xsd:schema xmlns:xsd="http://www.w3.org/2001/XMLSchema" xmlns:xs="http://www.w3.org/2001/XMLSchema" xmlns:p="http://schemas.microsoft.com/office/2006/metadata/properties" xmlns:ns2="f102ae70-fabd-4a46-a16f-45d5f864b623" xmlns:ns3="fde91536-cb6a-48c8-a1c9-f59bb520eba1" targetNamespace="http://schemas.microsoft.com/office/2006/metadata/properties" ma:root="true" ma:fieldsID="65ddee25cab1be6ff12fa616a26d3e0b" ns2:_="" ns3:_="">
    <xsd:import namespace="f102ae70-fabd-4a46-a16f-45d5f864b623"/>
    <xsd:import namespace="fde91536-cb6a-48c8-a1c9-f59bb520eba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102ae70-fabd-4a46-a16f-45d5f864b62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Etiquetas de imagen" ma:readOnly="false" ma:fieldId="{5cf76f15-5ced-4ddc-b409-7134ff3c332f}" ma:taxonomyMulti="true" ma:sspId="eca7b523-58f5-4d52-b53c-05f253e3dcf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de91536-cb6a-48c8-a1c9-f59bb520eba1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6ab9a745-5712-4c88-8320-b186a79002de}" ma:internalName="TaxCatchAll" ma:showField="CatchAllData" ma:web="bc797cc5-d68e-4059-b89f-fbe4d6c532b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3B5B70E-D7AF-40FD-A214-F54714EF8B89}">
  <ds:schemaRefs>
    <ds:schemaRef ds:uri="http://schemas.microsoft.com/office/2006/metadata/properties"/>
    <ds:schemaRef ds:uri="http://schemas.microsoft.com/office/infopath/2007/PartnerControls"/>
    <ds:schemaRef ds:uri="fde91536-cb6a-48c8-a1c9-f59bb520eba1"/>
    <ds:schemaRef ds:uri="f102ae70-fabd-4a46-a16f-45d5f864b623"/>
  </ds:schemaRefs>
</ds:datastoreItem>
</file>

<file path=customXml/itemProps2.xml><?xml version="1.0" encoding="utf-8"?>
<ds:datastoreItem xmlns:ds="http://schemas.openxmlformats.org/officeDocument/2006/customXml" ds:itemID="{674A37B2-8C21-485D-BC95-1890A276F57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B4DE7C64-3CBC-4F11-A2B9-7FEC14C9EA9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102ae70-fabd-4a46-a16f-45d5f864b623"/>
    <ds:schemaRef ds:uri="fde91536-cb6a-48c8-a1c9-f59bb520eba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70EF3D1-1406-4880-A1CC-739A9332DD0D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C:\Documents and Settings\jmurilla\Configuración local\Archivos temporales de Internet\Content.Outlook\FDRAS7N9\Gas en Urabá.dot</Template>
  <TotalTime>0</TotalTime>
  <Pages>1</Pages>
  <Words>0</Words>
  <Characters>0</Characters>
  <Application>Microsoft Office Word</Application>
  <DocSecurity>0</DocSecurity>
  <Lines>11</Lines>
  <Paragraphs>0</Paragraphs>
  <ScaleCrop>false</ScaleCrop>
  <Company>Empresas Publicas de Medellín</Company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jmurilla</dc:creator>
  <cp:keywords/>
  <cp:lastModifiedBy>Miguel Jimenez</cp:lastModifiedBy>
  <cp:revision>6</cp:revision>
  <cp:lastPrinted>2012-06-22T22:01:00Z</cp:lastPrinted>
  <dcterms:created xsi:type="dcterms:W3CDTF">2023-01-23T16:15:00Z</dcterms:created>
  <dcterms:modified xsi:type="dcterms:W3CDTF">2026-04-30T16:23:00Z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0x0101007CEBDBB7A5F57A46B73097702A5298FB</vt:lpwstr>
  </property>
  <property fmtid="{D5CDD505-2E9C-101B-9397-08002B2CF9AE}" pid="3" name="MSIP_Label_666bb131-2344-48ed-84db-fe1e84a9fae2_Enabled">
    <vt:lpwstr>true</vt:lpwstr>
  </property>
  <property fmtid="{D5CDD505-2E9C-101B-9397-08002B2CF9AE}" pid="4" name="MSIP_Label_666bb131-2344-48ed-84db-fe1e84a9fae2_SetDate">
    <vt:lpwstr>2023-01-23T16:15:44Z</vt:lpwstr>
  </property>
  <property fmtid="{D5CDD505-2E9C-101B-9397-08002B2CF9AE}" pid="5" name="MSIP_Label_666bb131-2344-48ed-84db-fe1e84a9fae2_Method">
    <vt:lpwstr>Standard</vt:lpwstr>
  </property>
  <property fmtid="{D5CDD505-2E9C-101B-9397-08002B2CF9AE}" pid="6" name="MSIP_Label_666bb131-2344-48ed-84db-fe1e84a9fae2_Name">
    <vt:lpwstr>666bb131-2344-48ed-84db-fe1e84a9fae2</vt:lpwstr>
  </property>
  <property fmtid="{D5CDD505-2E9C-101B-9397-08002B2CF9AE}" pid="7" name="MSIP_Label_666bb131-2344-48ed-84db-fe1e84a9fae2_SiteId">
    <vt:lpwstr>bf1ce8b5-5d39-4bc5-ad6e-07b3e4d7d67a</vt:lpwstr>
  </property>
  <property fmtid="{D5CDD505-2E9C-101B-9397-08002B2CF9AE}" pid="8" name="MSIP_Label_666bb131-2344-48ed-84db-fe1e84a9fae2_ActionId">
    <vt:lpwstr>616c3352-524e-4deb-adbe-73557f0cd7e2</vt:lpwstr>
  </property>
  <property fmtid="{D5CDD505-2E9C-101B-9397-08002B2CF9AE}" pid="9" name="MSIP_Label_666bb131-2344-48ed-84db-fe1e84a9fae2_ContentBits">
    <vt:lpwstr>0</vt:lpwstr>
  </property>
  <property fmtid="{D5CDD505-2E9C-101B-9397-08002B2CF9AE}" pid="10" name="MediaServiceImageTags">
    <vt:lpwstr/>
  </property>
</Properties>
</file>